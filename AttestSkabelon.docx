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EA32" w14:textId="77777777" w:rsidR="00747876" w:rsidRPr="00971608" w:rsidRDefault="00747876" w:rsidP="00B06949">
      <w:pPr>
        <w:spacing w:line="276" w:lineRule="auto"/>
        <w:rPr>
          <w:rFonts w:cs="Arial"/>
          <w:sz w:val="20"/>
        </w:rPr>
      </w:pPr>
    </w:p>
    <w:p w14:paraId="36517B59" w14:textId="77777777" w:rsidR="00747876" w:rsidRDefault="00747876" w:rsidP="00B06949">
      <w:pPr>
        <w:spacing w:line="276" w:lineRule="auto"/>
        <w:rPr>
          <w:rFonts w:cs="Arial"/>
          <w:sz w:val="20"/>
        </w:rPr>
      </w:pPr>
    </w:p>
    <w:p w14:paraId="6EF5D07C" w14:textId="77777777" w:rsidR="00B06949" w:rsidRDefault="00B06949" w:rsidP="00B06949">
      <w:pPr>
        <w:spacing w:line="276" w:lineRule="auto"/>
        <w:rPr>
          <w:rFonts w:cs="Arial"/>
          <w:sz w:val="20"/>
        </w:rPr>
      </w:pPr>
    </w:p>
    <w:p w14:paraId="674C0601" w14:textId="2829EC36" w:rsidR="00B06949" w:rsidRDefault="00B06949" w:rsidP="00B06949">
      <w:pPr>
        <w:spacing w:line="276" w:lineRule="auto"/>
        <w:rPr>
          <w:rFonts w:cs="Arial"/>
          <w:sz w:val="20"/>
        </w:rPr>
      </w:pPr>
    </w:p>
    <w:p w14:paraId="6A8F3000" w14:textId="3BE14933" w:rsidR="0024546A" w:rsidRPr="001F3A2A" w:rsidRDefault="0024546A" w:rsidP="00B06949">
      <w:pPr>
        <w:spacing w:line="276" w:lineRule="auto"/>
        <w:rPr>
          <w:rFonts w:cs="Arial"/>
          <w:color w:val="FF0000"/>
          <w:sz w:val="20"/>
        </w:rPr>
      </w:pPr>
    </w:p>
    <w:tbl>
      <w:tblPr>
        <w:tblpPr w:leftFromText="141" w:rightFromText="141" w:vertAnchor="text" w:horzAnchor="page" w:tblpX="8683" w:tblpY="-4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7"/>
      </w:tblGrid>
      <w:tr w:rsidR="00091C9D" w14:paraId="717ED5CA" w14:textId="77777777" w:rsidTr="00091C9D">
        <w:trPr>
          <w:trHeight w:val="5135"/>
        </w:trPr>
        <w:tc>
          <w:tcPr>
            <w:tcW w:w="24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7DF8A33C" w14:textId="77777777" w:rsidR="008E3012" w:rsidRPr="00091C9D" w:rsidRDefault="008E3012" w:rsidP="00091C9D">
            <w:pPr>
              <w:spacing w:line="276" w:lineRule="auto"/>
              <w:rPr>
                <w:rFonts w:cs="Arial"/>
                <w:noProof/>
                <w:sz w:val="19"/>
                <w:szCs w:val="19"/>
                <w:lang w:eastAsia="da-DK"/>
              </w:rPr>
            </w:pPr>
            <w:r w:rsidRPr="00091C9D">
              <w:rPr>
                <w:rFonts w:cs="Arial"/>
                <w:noProof/>
                <w:sz w:val="19"/>
                <w:szCs w:val="19"/>
                <w:lang w:eastAsia="da-DK"/>
              </w:rPr>
              <w:pict w14:anchorId="4CFC168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4" type="#_x0000_t75" style="width:53.25pt;height:72.75pt;visibility:visible">
                  <v:imagedata r:id="rId9" o:title=""/>
                </v:shape>
              </w:pict>
            </w:r>
          </w:p>
          <w:p w14:paraId="469B3A78" w14:textId="77777777" w:rsidR="008E3012" w:rsidRPr="00091C9D" w:rsidRDefault="008E3012" w:rsidP="00091C9D">
            <w:pPr>
              <w:widowControl w:val="0"/>
              <w:autoSpaceDE w:val="0"/>
              <w:autoSpaceDN w:val="0"/>
              <w:adjustRightInd w:val="0"/>
              <w:spacing w:before="37" w:line="276" w:lineRule="auto"/>
              <w:ind w:right="-57"/>
              <w:rPr>
                <w:rFonts w:cs="Arial"/>
                <w:b/>
                <w:bCs/>
              </w:rPr>
            </w:pPr>
            <w:r w:rsidRPr="00091C9D">
              <w:rPr>
                <w:rFonts w:cs="Arial"/>
                <w:b/>
                <w:bCs/>
              </w:rPr>
              <w:t xml:space="preserve">AARHUS </w:t>
            </w:r>
          </w:p>
          <w:p w14:paraId="4C1EE93B" w14:textId="77777777" w:rsidR="008E3012" w:rsidRPr="00091C9D" w:rsidRDefault="008E3012" w:rsidP="00091C9D">
            <w:pPr>
              <w:widowControl w:val="0"/>
              <w:autoSpaceDE w:val="0"/>
              <w:autoSpaceDN w:val="0"/>
              <w:adjustRightInd w:val="0"/>
              <w:spacing w:before="37" w:line="276" w:lineRule="auto"/>
              <w:ind w:right="-57"/>
              <w:rPr>
                <w:rFonts w:cs="Arial"/>
                <w:b/>
                <w:bCs/>
              </w:rPr>
            </w:pPr>
            <w:r w:rsidRPr="00091C9D">
              <w:rPr>
                <w:rFonts w:cs="Arial"/>
                <w:b/>
                <w:bCs/>
              </w:rPr>
              <w:t>KOMMUNE</w:t>
            </w:r>
          </w:p>
          <w:p w14:paraId="58E65BE4" w14:textId="77777777" w:rsidR="008E3012" w:rsidRPr="00091C9D" w:rsidRDefault="008E3012" w:rsidP="00091C9D">
            <w:pPr>
              <w:widowControl w:val="0"/>
              <w:autoSpaceDE w:val="0"/>
              <w:autoSpaceDN w:val="0"/>
              <w:adjustRightInd w:val="0"/>
              <w:spacing w:line="276" w:lineRule="auto"/>
              <w:ind w:right="285"/>
              <w:rPr>
                <w:rFonts w:cs="Arial"/>
                <w:sz w:val="19"/>
                <w:szCs w:val="19"/>
              </w:rPr>
            </w:pPr>
          </w:p>
          <w:p w14:paraId="18602368" w14:textId="77777777" w:rsidR="008E3012" w:rsidRPr="00091C9D" w:rsidRDefault="008E3012" w:rsidP="00091C9D">
            <w:pPr>
              <w:widowControl w:val="0"/>
              <w:autoSpaceDE w:val="0"/>
              <w:autoSpaceDN w:val="0"/>
              <w:adjustRightInd w:val="0"/>
              <w:spacing w:line="276" w:lineRule="auto"/>
              <w:ind w:right="285"/>
              <w:rPr>
                <w:rFonts w:cs="Arial"/>
                <w:sz w:val="19"/>
                <w:szCs w:val="19"/>
              </w:rPr>
            </w:pPr>
          </w:p>
          <w:p w14:paraId="3B3AFDA3" w14:textId="77777777" w:rsidR="008E3012" w:rsidRPr="00091C9D" w:rsidRDefault="008E3012" w:rsidP="00091C9D">
            <w:pPr>
              <w:widowControl w:val="0"/>
              <w:autoSpaceDE w:val="0"/>
              <w:autoSpaceDN w:val="0"/>
              <w:adjustRightInd w:val="0"/>
              <w:spacing w:before="11" w:line="276" w:lineRule="auto"/>
              <w:ind w:right="86"/>
              <w:rPr>
                <w:rFonts w:cs="Arial"/>
                <w:sz w:val="19"/>
                <w:szCs w:val="19"/>
              </w:rPr>
            </w:pPr>
            <w:r w:rsidRPr="00091C9D">
              <w:rPr>
                <w:rFonts w:cs="Arial"/>
                <w:sz w:val="19"/>
                <w:szCs w:val="19"/>
              </w:rPr>
              <w:t>Medarbejder:</w:t>
            </w:r>
          </w:p>
          <w:p w14:paraId="61211A2C" w14:textId="77777777" w:rsidR="008E3012" w:rsidRPr="00091C9D" w:rsidRDefault="008E3012" w:rsidP="00091C9D">
            <w:pPr>
              <w:spacing w:line="260" w:lineRule="atLeast"/>
              <w:rPr>
                <w:color w:val="FF0000"/>
              </w:rPr>
            </w:pPr>
            <w:r w:rsidRPr="00091C9D">
              <w:rPr>
                <w:color w:val="FF0000"/>
              </w:rPr>
              <w:t>TJENESTENUMMER</w:t>
            </w:r>
          </w:p>
          <w:p w14:paraId="4DF60085" w14:textId="77777777" w:rsidR="008E3012" w:rsidRDefault="008E3012" w:rsidP="00091C9D">
            <w:pPr>
              <w:spacing w:line="276" w:lineRule="auto"/>
            </w:pPr>
          </w:p>
        </w:tc>
      </w:tr>
    </w:tbl>
    <w:p w14:paraId="12314F76" w14:textId="77777777" w:rsidR="00747876" w:rsidRPr="001F3A2A" w:rsidRDefault="00747876" w:rsidP="00B06949">
      <w:pPr>
        <w:spacing w:line="276" w:lineRule="auto"/>
        <w:rPr>
          <w:rFonts w:cs="Arial"/>
          <w:color w:val="FF0000"/>
          <w:sz w:val="20"/>
        </w:rPr>
      </w:pPr>
      <w:r w:rsidRPr="001F3A2A">
        <w:rPr>
          <w:rFonts w:cs="Arial"/>
          <w:color w:val="FF0000"/>
          <w:sz w:val="20"/>
        </w:rPr>
        <w:t>#SD-PERSON-FORNAVN# #SD-PERSON-EFTERNAVN#</w:t>
      </w:r>
    </w:p>
    <w:p w14:paraId="08C22515" w14:textId="77BCF8A6" w:rsidR="00FC382A" w:rsidRPr="00971608" w:rsidRDefault="00FC382A" w:rsidP="00B06949">
      <w:pPr>
        <w:spacing w:line="276" w:lineRule="auto"/>
        <w:rPr>
          <w:sz w:val="20"/>
        </w:rPr>
      </w:pPr>
    </w:p>
    <w:p w14:paraId="1B15477C" w14:textId="77777777" w:rsidR="00747876" w:rsidRPr="00971608" w:rsidRDefault="00747876" w:rsidP="00B06949">
      <w:pPr>
        <w:spacing w:line="276" w:lineRule="auto"/>
        <w:rPr>
          <w:sz w:val="20"/>
        </w:rPr>
      </w:pPr>
    </w:p>
    <w:p w14:paraId="1A642402" w14:textId="77777777" w:rsidR="00747876" w:rsidRPr="00971608" w:rsidRDefault="00747876" w:rsidP="00B06949">
      <w:pPr>
        <w:spacing w:line="276" w:lineRule="auto"/>
        <w:rPr>
          <w:sz w:val="20"/>
        </w:rPr>
      </w:pPr>
    </w:p>
    <w:p w14:paraId="0EC630E7" w14:textId="77777777" w:rsidR="00747876" w:rsidRPr="00971608" w:rsidRDefault="00747876" w:rsidP="00B06949">
      <w:pPr>
        <w:spacing w:line="276" w:lineRule="auto"/>
        <w:rPr>
          <w:sz w:val="20"/>
        </w:rPr>
      </w:pPr>
    </w:p>
    <w:p w14:paraId="644ECF07" w14:textId="77777777" w:rsidR="00747876" w:rsidRPr="00971608" w:rsidRDefault="00747876" w:rsidP="00B06949">
      <w:pPr>
        <w:spacing w:line="276" w:lineRule="auto"/>
        <w:rPr>
          <w:sz w:val="20"/>
        </w:rPr>
      </w:pPr>
      <w:r w:rsidRPr="00971608">
        <w:rPr>
          <w:sz w:val="20"/>
        </w:rPr>
        <w:t xml:space="preserve">Dato: </w:t>
      </w:r>
      <w:r w:rsidR="001F3A2A" w:rsidRPr="001F3A2A">
        <w:rPr>
          <w:color w:val="FF0000"/>
          <w:sz w:val="20"/>
        </w:rPr>
        <w:t>ATTESTMODTAGETDATO</w:t>
      </w:r>
      <w:r w:rsidR="00AE05CE" w:rsidRPr="001F3A2A">
        <w:rPr>
          <w:color w:val="FF0000"/>
          <w:sz w:val="20"/>
        </w:rPr>
        <w:t xml:space="preserve"> </w:t>
      </w:r>
    </w:p>
    <w:p w14:paraId="3E6939D4" w14:textId="77777777" w:rsidR="001C04FD" w:rsidRDefault="001C04FD" w:rsidP="00B06949">
      <w:pPr>
        <w:spacing w:line="276" w:lineRule="auto"/>
        <w:rPr>
          <w:sz w:val="20"/>
        </w:rPr>
      </w:pPr>
    </w:p>
    <w:p w14:paraId="65DC3E46" w14:textId="77777777" w:rsidR="00A15065" w:rsidRPr="00A15065" w:rsidRDefault="00A15065" w:rsidP="00A15065">
      <w:pPr>
        <w:pStyle w:val="Overskriftbrevtilsidefod"/>
        <w:jc w:val="left"/>
      </w:pPr>
      <w:r w:rsidRPr="00A15065">
        <w:t>Notat vedrørende straffe-/børneattest</w:t>
      </w:r>
    </w:p>
    <w:p w14:paraId="4D4DEF7A" w14:textId="77777777" w:rsidR="00A15065" w:rsidRDefault="00A15065" w:rsidP="00A15065">
      <w:pPr>
        <w:rPr>
          <w:rFonts w:cs="Arial"/>
        </w:rPr>
      </w:pPr>
    </w:p>
    <w:p w14:paraId="41E8F250" w14:textId="77777777" w:rsidR="00A15065" w:rsidRPr="00A15065" w:rsidRDefault="00A15065" w:rsidP="00A15065">
      <w:pPr>
        <w:spacing w:line="276" w:lineRule="auto"/>
        <w:rPr>
          <w:rFonts w:cs="Arial"/>
          <w:sz w:val="20"/>
        </w:rPr>
      </w:pPr>
      <w:r>
        <w:rPr>
          <w:rFonts w:cs="Arial"/>
        </w:rPr>
        <w:t xml:space="preserve">I forbindelse med ansættelsessagen tilknyttet </w:t>
      </w:r>
      <w:r w:rsidRPr="001F3A2A">
        <w:rPr>
          <w:rFonts w:cs="Arial"/>
          <w:color w:val="FF0000"/>
          <w:sz w:val="20"/>
        </w:rPr>
        <w:t>#SD-PERSON-FORNAVN#</w:t>
      </w:r>
      <w:r w:rsidRPr="00971608">
        <w:rPr>
          <w:rFonts w:cs="Arial"/>
          <w:sz w:val="20"/>
        </w:rPr>
        <w:t xml:space="preserve"> </w:t>
      </w:r>
      <w:r>
        <w:rPr>
          <w:rFonts w:cs="Arial"/>
        </w:rPr>
        <w:t>Aarhus Kommune</w:t>
      </w:r>
      <w:r w:rsidR="00DB7C42">
        <w:rPr>
          <w:rFonts w:cs="Arial"/>
        </w:rPr>
        <w:t xml:space="preserve"> nu</w:t>
      </w:r>
      <w:r>
        <w:rPr>
          <w:rFonts w:cs="Arial"/>
        </w:rPr>
        <w:t xml:space="preserve"> modtaget </w:t>
      </w:r>
    </w:p>
    <w:p w14:paraId="20A4BC7C" w14:textId="77777777" w:rsidR="00A15065" w:rsidRPr="001F3A2A" w:rsidRDefault="00A15065" w:rsidP="00A15065">
      <w:pPr>
        <w:rPr>
          <w:rFonts w:cs="Arial"/>
          <w:color w:val="FF0000"/>
        </w:rPr>
      </w:pPr>
    </w:p>
    <w:p w14:paraId="41C6D942" w14:textId="7E809995" w:rsidR="00A15065" w:rsidRPr="007C18ED" w:rsidRDefault="007C18ED" w:rsidP="00A15065">
      <w:pPr>
        <w:rPr>
          <w:rFonts w:cs="Arial"/>
          <w:color w:val="FF0000"/>
        </w:rPr>
      </w:pPr>
      <w:r>
        <w:rPr>
          <w:rFonts w:cs="Arial"/>
          <w:color w:val="FF0000"/>
        </w:rPr>
        <w:t>TYPE-AF-ATTEST</w:t>
      </w:r>
    </w:p>
    <w:p w14:paraId="0489972A" w14:textId="77777777" w:rsidR="00A15065" w:rsidRDefault="00A15065" w:rsidP="00A15065">
      <w:pPr>
        <w:rPr>
          <w:rFonts w:cs="Arial"/>
        </w:rPr>
      </w:pPr>
    </w:p>
    <w:p w14:paraId="2D78E619" w14:textId="77777777" w:rsidR="00A15065" w:rsidRPr="00D42E5F" w:rsidRDefault="00A15065" w:rsidP="00A15065">
      <w:pPr>
        <w:rPr>
          <w:rFonts w:cs="Arial"/>
        </w:rPr>
      </w:pPr>
      <w:r>
        <w:rPr>
          <w:rFonts w:cs="Arial"/>
        </w:rPr>
        <w:t>Aarhus Kommune har vurderet, at der ikke er forhold i ovenstående, der er til hinder for ansættelsen.</w:t>
      </w:r>
    </w:p>
    <w:p w14:paraId="12201DA2" w14:textId="77777777" w:rsidR="00747876" w:rsidRDefault="00747876" w:rsidP="00B06949">
      <w:pPr>
        <w:spacing w:line="276" w:lineRule="auto"/>
        <w:rPr>
          <w:sz w:val="20"/>
        </w:rPr>
      </w:pPr>
    </w:p>
    <w:p w14:paraId="751D8D71" w14:textId="77777777" w:rsidR="00747876" w:rsidRPr="00971608" w:rsidRDefault="00747876" w:rsidP="00B06949">
      <w:pPr>
        <w:spacing w:line="276" w:lineRule="auto"/>
        <w:rPr>
          <w:sz w:val="20"/>
        </w:rPr>
      </w:pPr>
    </w:p>
    <w:p w14:paraId="09C80DBB" w14:textId="77777777" w:rsidR="00747876" w:rsidRPr="00DB7C42" w:rsidRDefault="00747876" w:rsidP="00B06949">
      <w:pPr>
        <w:spacing w:line="276" w:lineRule="auto"/>
        <w:rPr>
          <w:szCs w:val="18"/>
        </w:rPr>
      </w:pPr>
      <w:r w:rsidRPr="00DB7C42">
        <w:rPr>
          <w:szCs w:val="18"/>
        </w:rPr>
        <w:t>Med venlig hilsen</w:t>
      </w:r>
    </w:p>
    <w:p w14:paraId="5AC38524" w14:textId="77777777" w:rsidR="00DB7C42" w:rsidRPr="001F3A2A" w:rsidRDefault="001F3A2A" w:rsidP="00DB7C42">
      <w:pPr>
        <w:spacing w:line="276" w:lineRule="auto"/>
        <w:rPr>
          <w:color w:val="FF0000"/>
          <w:szCs w:val="18"/>
        </w:rPr>
      </w:pPr>
      <w:r w:rsidRPr="001F3A2A">
        <w:rPr>
          <w:color w:val="FF0000"/>
          <w:szCs w:val="18"/>
        </w:rPr>
        <w:t>Robotbruger</w:t>
      </w:r>
    </w:p>
    <w:p w14:paraId="19D7977D" w14:textId="77777777" w:rsidR="001C76E1" w:rsidRPr="001F3A2A" w:rsidRDefault="001F3A2A" w:rsidP="00B06949">
      <w:pPr>
        <w:spacing w:line="276" w:lineRule="auto"/>
        <w:rPr>
          <w:color w:val="FF0000"/>
        </w:rPr>
      </w:pPr>
      <w:r w:rsidRPr="001F3A2A">
        <w:rPr>
          <w:color w:val="FF0000"/>
          <w:szCs w:val="18"/>
        </w:rPr>
        <w:t>attester@ba.aarhus.dk</w:t>
      </w:r>
    </w:p>
    <w:p w14:paraId="7EDB4EFA" w14:textId="03E1A073" w:rsidR="0082723C" w:rsidRDefault="0082723C" w:rsidP="00B06949">
      <w:pPr>
        <w:spacing w:line="276" w:lineRule="auto"/>
      </w:pPr>
    </w:p>
    <w:p w14:paraId="2CCD2A29" w14:textId="223FE0B2" w:rsidR="008E3012" w:rsidRPr="00747876" w:rsidRDefault="008E3012" w:rsidP="00B06949">
      <w:pPr>
        <w:spacing w:line="276" w:lineRule="auto"/>
      </w:pPr>
    </w:p>
    <w:sectPr w:rsidR="008E3012" w:rsidRPr="00747876" w:rsidSect="003036A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304" w:bottom="680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8FB33" w14:textId="77777777" w:rsidR="000105F9" w:rsidRDefault="000105F9" w:rsidP="00D17C11">
      <w:r>
        <w:separator/>
      </w:r>
    </w:p>
  </w:endnote>
  <w:endnote w:type="continuationSeparator" w:id="0">
    <w:p w14:paraId="63BC4ED8" w14:textId="77777777" w:rsidR="000105F9" w:rsidRDefault="000105F9" w:rsidP="00D17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6F9D5" w14:textId="77777777" w:rsidR="001173AF" w:rsidRDefault="001173AF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2C551" w14:textId="77777777" w:rsidR="0082723C" w:rsidRPr="0082723C" w:rsidRDefault="0082723C" w:rsidP="001C4DFA">
    <w:pPr>
      <w:tabs>
        <w:tab w:val="center" w:pos="4550"/>
        <w:tab w:val="left" w:pos="5818"/>
      </w:tabs>
      <w:ind w:right="260"/>
      <w:jc w:val="center"/>
      <w:rPr>
        <w:color w:val="071320"/>
        <w:sz w:val="22"/>
        <w:szCs w:val="22"/>
      </w:rPr>
    </w:pPr>
    <w:r w:rsidRPr="0082723C">
      <w:rPr>
        <w:color w:val="0A1D30"/>
        <w:sz w:val="22"/>
        <w:szCs w:val="22"/>
      </w:rPr>
      <w:fldChar w:fldCharType="begin"/>
    </w:r>
    <w:r w:rsidRPr="0082723C">
      <w:rPr>
        <w:color w:val="0A1D30"/>
        <w:sz w:val="22"/>
        <w:szCs w:val="22"/>
      </w:rPr>
      <w:instrText xml:space="preserve"> PAGE   \* MERGEFORMAT </w:instrText>
    </w:r>
    <w:r w:rsidRPr="0082723C">
      <w:rPr>
        <w:color w:val="0A1D30"/>
        <w:sz w:val="22"/>
        <w:szCs w:val="22"/>
      </w:rPr>
      <w:fldChar w:fldCharType="separate"/>
    </w:r>
    <w:r w:rsidRPr="0082723C">
      <w:rPr>
        <w:noProof/>
        <w:color w:val="0A1D30"/>
        <w:sz w:val="22"/>
        <w:szCs w:val="22"/>
      </w:rPr>
      <w:t>1</w:t>
    </w:r>
    <w:r w:rsidRPr="0082723C">
      <w:rPr>
        <w:color w:val="0A1D30"/>
        <w:sz w:val="22"/>
        <w:szCs w:val="22"/>
      </w:rPr>
      <w:fldChar w:fldCharType="end"/>
    </w:r>
    <w:r w:rsidRPr="0082723C">
      <w:rPr>
        <w:color w:val="0A1D30"/>
        <w:sz w:val="22"/>
        <w:szCs w:val="22"/>
      </w:rPr>
      <w:t xml:space="preserve"> | </w:t>
    </w:r>
    <w:r w:rsidRPr="0082723C">
      <w:rPr>
        <w:color w:val="0A1D30"/>
        <w:sz w:val="22"/>
        <w:szCs w:val="22"/>
      </w:rPr>
      <w:fldChar w:fldCharType="begin"/>
    </w:r>
    <w:r w:rsidRPr="0082723C">
      <w:rPr>
        <w:color w:val="0A1D30"/>
        <w:sz w:val="22"/>
        <w:szCs w:val="22"/>
      </w:rPr>
      <w:instrText xml:space="preserve"> NUMPAGES  \* Arabic  \* MERGEFORMAT </w:instrText>
    </w:r>
    <w:r w:rsidRPr="0082723C">
      <w:rPr>
        <w:color w:val="0A1D30"/>
        <w:sz w:val="22"/>
        <w:szCs w:val="22"/>
      </w:rPr>
      <w:fldChar w:fldCharType="separate"/>
    </w:r>
    <w:r w:rsidRPr="0082723C">
      <w:rPr>
        <w:noProof/>
        <w:color w:val="0A1D30"/>
        <w:sz w:val="22"/>
        <w:szCs w:val="22"/>
      </w:rPr>
      <w:t>1</w:t>
    </w:r>
    <w:r w:rsidRPr="0082723C">
      <w:rPr>
        <w:color w:val="0A1D30"/>
        <w:sz w:val="22"/>
        <w:szCs w:val="22"/>
      </w:rPr>
      <w:fldChar w:fldCharType="end"/>
    </w:r>
  </w:p>
  <w:p w14:paraId="51888AAB" w14:textId="77777777" w:rsidR="001173AF" w:rsidRDefault="001173AF" w:rsidP="001C4DFA">
    <w:pPr>
      <w:pStyle w:val="Sidefod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84E73" w14:textId="77777777" w:rsidR="001173AF" w:rsidRDefault="001173A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D9DE0" w14:textId="77777777" w:rsidR="000105F9" w:rsidRDefault="000105F9" w:rsidP="00D17C11">
      <w:r>
        <w:separator/>
      </w:r>
    </w:p>
  </w:footnote>
  <w:footnote w:type="continuationSeparator" w:id="0">
    <w:p w14:paraId="27CF1F05" w14:textId="77777777" w:rsidR="000105F9" w:rsidRDefault="000105F9" w:rsidP="00D17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50941" w14:textId="77777777" w:rsidR="001173AF" w:rsidRDefault="001173AF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C1578" w14:textId="77777777" w:rsidR="00D17C11" w:rsidRDefault="00D17C11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C9982" w14:textId="77777777" w:rsidR="001173AF" w:rsidRDefault="001173AF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304"/>
  <w:hyphenationZone w:val="425"/>
  <w:characterSpacingControl w:val="doNotCompress"/>
  <w:hdrShapeDefaults>
    <o:shapedefaults v:ext="edit" spidmax="2056">
      <o:colormenu v:ext="edit" strokecolor="none [3212]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AMO_XmlVersion" w:val="Empty"/>
    <w:docVar w:name="PromtNotForGemme" w:val="false"/>
    <w:docVar w:name="Tekst3" w:val="Empty"/>
  </w:docVars>
  <w:rsids>
    <w:rsidRoot w:val="00D17C11"/>
    <w:rsid w:val="00000EFF"/>
    <w:rsid w:val="00003F9F"/>
    <w:rsid w:val="00003FA3"/>
    <w:rsid w:val="000105F9"/>
    <w:rsid w:val="00017349"/>
    <w:rsid w:val="00027147"/>
    <w:rsid w:val="00030467"/>
    <w:rsid w:val="00032805"/>
    <w:rsid w:val="00042A7E"/>
    <w:rsid w:val="0004576C"/>
    <w:rsid w:val="000554EE"/>
    <w:rsid w:val="000613C6"/>
    <w:rsid w:val="000623A5"/>
    <w:rsid w:val="000658B3"/>
    <w:rsid w:val="00067680"/>
    <w:rsid w:val="00072EDF"/>
    <w:rsid w:val="0008011C"/>
    <w:rsid w:val="00082B71"/>
    <w:rsid w:val="00091530"/>
    <w:rsid w:val="00091C9D"/>
    <w:rsid w:val="00093A3D"/>
    <w:rsid w:val="000A506A"/>
    <w:rsid w:val="000A764E"/>
    <w:rsid w:val="000B335D"/>
    <w:rsid w:val="000D4EF4"/>
    <w:rsid w:val="000D7D09"/>
    <w:rsid w:val="000D7F99"/>
    <w:rsid w:val="000E24C2"/>
    <w:rsid w:val="000F4AF0"/>
    <w:rsid w:val="000F4EA9"/>
    <w:rsid w:val="00101FA8"/>
    <w:rsid w:val="00107C22"/>
    <w:rsid w:val="00114E86"/>
    <w:rsid w:val="001173AF"/>
    <w:rsid w:val="00121E87"/>
    <w:rsid w:val="00121FBE"/>
    <w:rsid w:val="001235C8"/>
    <w:rsid w:val="0012423A"/>
    <w:rsid w:val="00126D9B"/>
    <w:rsid w:val="001279CB"/>
    <w:rsid w:val="00131653"/>
    <w:rsid w:val="00131CDD"/>
    <w:rsid w:val="001337C6"/>
    <w:rsid w:val="0015346A"/>
    <w:rsid w:val="0016242E"/>
    <w:rsid w:val="00177548"/>
    <w:rsid w:val="00182BA0"/>
    <w:rsid w:val="00184346"/>
    <w:rsid w:val="00186179"/>
    <w:rsid w:val="00187DB5"/>
    <w:rsid w:val="001A4185"/>
    <w:rsid w:val="001A6EBA"/>
    <w:rsid w:val="001A6FA4"/>
    <w:rsid w:val="001B1748"/>
    <w:rsid w:val="001B2FB0"/>
    <w:rsid w:val="001B7EDF"/>
    <w:rsid w:val="001C04FD"/>
    <w:rsid w:val="001C4DFA"/>
    <w:rsid w:val="001C6CA2"/>
    <w:rsid w:val="001C76E1"/>
    <w:rsid w:val="001E05BD"/>
    <w:rsid w:val="001E3F91"/>
    <w:rsid w:val="001F3A2A"/>
    <w:rsid w:val="001F5A36"/>
    <w:rsid w:val="001F6C8D"/>
    <w:rsid w:val="001F6CBF"/>
    <w:rsid w:val="0020443C"/>
    <w:rsid w:val="00206AA4"/>
    <w:rsid w:val="0022234E"/>
    <w:rsid w:val="0022273C"/>
    <w:rsid w:val="00243B73"/>
    <w:rsid w:val="0024546A"/>
    <w:rsid w:val="002524F3"/>
    <w:rsid w:val="00252CB2"/>
    <w:rsid w:val="00260EF5"/>
    <w:rsid w:val="0026553D"/>
    <w:rsid w:val="00265F76"/>
    <w:rsid w:val="002674C6"/>
    <w:rsid w:val="002721D2"/>
    <w:rsid w:val="0027555B"/>
    <w:rsid w:val="0028082B"/>
    <w:rsid w:val="00290330"/>
    <w:rsid w:val="00295AEF"/>
    <w:rsid w:val="00296049"/>
    <w:rsid w:val="00297ACB"/>
    <w:rsid w:val="002A22CD"/>
    <w:rsid w:val="002A4F7E"/>
    <w:rsid w:val="002B6336"/>
    <w:rsid w:val="002B7C8F"/>
    <w:rsid w:val="002E3118"/>
    <w:rsid w:val="003036A8"/>
    <w:rsid w:val="00312CD2"/>
    <w:rsid w:val="00322D13"/>
    <w:rsid w:val="00322EDB"/>
    <w:rsid w:val="00332A20"/>
    <w:rsid w:val="003411D5"/>
    <w:rsid w:val="00345C88"/>
    <w:rsid w:val="00360697"/>
    <w:rsid w:val="00361F97"/>
    <w:rsid w:val="00366E65"/>
    <w:rsid w:val="00370298"/>
    <w:rsid w:val="00381CB5"/>
    <w:rsid w:val="00397286"/>
    <w:rsid w:val="003A4795"/>
    <w:rsid w:val="003A7AA3"/>
    <w:rsid w:val="003C163C"/>
    <w:rsid w:val="003C57C0"/>
    <w:rsid w:val="003C65A6"/>
    <w:rsid w:val="003D4CD6"/>
    <w:rsid w:val="003E1AFE"/>
    <w:rsid w:val="003E2B55"/>
    <w:rsid w:val="003F03F5"/>
    <w:rsid w:val="003F0C8C"/>
    <w:rsid w:val="003F0CEE"/>
    <w:rsid w:val="003F1A36"/>
    <w:rsid w:val="003F4BA2"/>
    <w:rsid w:val="004006CD"/>
    <w:rsid w:val="00404A7C"/>
    <w:rsid w:val="00405E98"/>
    <w:rsid w:val="00423FD7"/>
    <w:rsid w:val="00427668"/>
    <w:rsid w:val="00430690"/>
    <w:rsid w:val="00435236"/>
    <w:rsid w:val="004451FD"/>
    <w:rsid w:val="004540B7"/>
    <w:rsid w:val="00457F8D"/>
    <w:rsid w:val="00472E58"/>
    <w:rsid w:val="00490A0A"/>
    <w:rsid w:val="004A7306"/>
    <w:rsid w:val="004B28F5"/>
    <w:rsid w:val="004B3D87"/>
    <w:rsid w:val="004B3F37"/>
    <w:rsid w:val="004B5A66"/>
    <w:rsid w:val="004B765E"/>
    <w:rsid w:val="004C3187"/>
    <w:rsid w:val="004C5EA1"/>
    <w:rsid w:val="004C6FBA"/>
    <w:rsid w:val="004D0BF0"/>
    <w:rsid w:val="004D7D5F"/>
    <w:rsid w:val="004E6625"/>
    <w:rsid w:val="00501640"/>
    <w:rsid w:val="00512F10"/>
    <w:rsid w:val="00513111"/>
    <w:rsid w:val="00513501"/>
    <w:rsid w:val="00516E36"/>
    <w:rsid w:val="0052087D"/>
    <w:rsid w:val="00527B84"/>
    <w:rsid w:val="005306BD"/>
    <w:rsid w:val="005442B3"/>
    <w:rsid w:val="00550DED"/>
    <w:rsid w:val="00553CD5"/>
    <w:rsid w:val="00554673"/>
    <w:rsid w:val="00554ED4"/>
    <w:rsid w:val="0055703F"/>
    <w:rsid w:val="0056359B"/>
    <w:rsid w:val="00563887"/>
    <w:rsid w:val="00581A6D"/>
    <w:rsid w:val="00582201"/>
    <w:rsid w:val="00582224"/>
    <w:rsid w:val="00586C3C"/>
    <w:rsid w:val="005A1762"/>
    <w:rsid w:val="005B0D65"/>
    <w:rsid w:val="005C1FF6"/>
    <w:rsid w:val="005E10C1"/>
    <w:rsid w:val="005E1B4B"/>
    <w:rsid w:val="005F37D5"/>
    <w:rsid w:val="005F46EE"/>
    <w:rsid w:val="005F64F1"/>
    <w:rsid w:val="005F71EC"/>
    <w:rsid w:val="0060246D"/>
    <w:rsid w:val="006109D1"/>
    <w:rsid w:val="00610DC5"/>
    <w:rsid w:val="0061312A"/>
    <w:rsid w:val="00616038"/>
    <w:rsid w:val="00617222"/>
    <w:rsid w:val="00620300"/>
    <w:rsid w:val="00633FF2"/>
    <w:rsid w:val="006365B7"/>
    <w:rsid w:val="006410C0"/>
    <w:rsid w:val="0064719E"/>
    <w:rsid w:val="006521CE"/>
    <w:rsid w:val="00653081"/>
    <w:rsid w:val="006552A6"/>
    <w:rsid w:val="006554F8"/>
    <w:rsid w:val="006620A4"/>
    <w:rsid w:val="006853AA"/>
    <w:rsid w:val="00693EBD"/>
    <w:rsid w:val="006961D0"/>
    <w:rsid w:val="006A00E4"/>
    <w:rsid w:val="006A06DD"/>
    <w:rsid w:val="006A0F1C"/>
    <w:rsid w:val="006B4B91"/>
    <w:rsid w:val="006C0B72"/>
    <w:rsid w:val="006C250D"/>
    <w:rsid w:val="006D4055"/>
    <w:rsid w:val="006D6FF5"/>
    <w:rsid w:val="00701B83"/>
    <w:rsid w:val="00704B08"/>
    <w:rsid w:val="00704B94"/>
    <w:rsid w:val="00705F3F"/>
    <w:rsid w:val="00706576"/>
    <w:rsid w:val="00714530"/>
    <w:rsid w:val="00714EAE"/>
    <w:rsid w:val="0071535F"/>
    <w:rsid w:val="00727242"/>
    <w:rsid w:val="00733FF5"/>
    <w:rsid w:val="00735422"/>
    <w:rsid w:val="00744BC9"/>
    <w:rsid w:val="00747876"/>
    <w:rsid w:val="00753E4F"/>
    <w:rsid w:val="00765F22"/>
    <w:rsid w:val="00767708"/>
    <w:rsid w:val="0078626F"/>
    <w:rsid w:val="0079160A"/>
    <w:rsid w:val="007964AF"/>
    <w:rsid w:val="007A5EDD"/>
    <w:rsid w:val="007B1C70"/>
    <w:rsid w:val="007B3D6F"/>
    <w:rsid w:val="007C13E8"/>
    <w:rsid w:val="007C18ED"/>
    <w:rsid w:val="007C22E7"/>
    <w:rsid w:val="007D224B"/>
    <w:rsid w:val="007D51DA"/>
    <w:rsid w:val="0080413F"/>
    <w:rsid w:val="00804F30"/>
    <w:rsid w:val="0081174D"/>
    <w:rsid w:val="008218DB"/>
    <w:rsid w:val="008254FD"/>
    <w:rsid w:val="00826B97"/>
    <w:rsid w:val="0082723C"/>
    <w:rsid w:val="008366D0"/>
    <w:rsid w:val="0083751D"/>
    <w:rsid w:val="00851325"/>
    <w:rsid w:val="00851F79"/>
    <w:rsid w:val="00861CAA"/>
    <w:rsid w:val="00865FDD"/>
    <w:rsid w:val="0087251B"/>
    <w:rsid w:val="0088691B"/>
    <w:rsid w:val="00895DE9"/>
    <w:rsid w:val="008A41C2"/>
    <w:rsid w:val="008A6529"/>
    <w:rsid w:val="008B27E7"/>
    <w:rsid w:val="008D32E1"/>
    <w:rsid w:val="008D35CA"/>
    <w:rsid w:val="008E10BE"/>
    <w:rsid w:val="008E3012"/>
    <w:rsid w:val="008F6587"/>
    <w:rsid w:val="00900795"/>
    <w:rsid w:val="00902283"/>
    <w:rsid w:val="009031D2"/>
    <w:rsid w:val="009045A5"/>
    <w:rsid w:val="009066B2"/>
    <w:rsid w:val="00907666"/>
    <w:rsid w:val="00910AAC"/>
    <w:rsid w:val="00913E9B"/>
    <w:rsid w:val="00916EEF"/>
    <w:rsid w:val="009219AF"/>
    <w:rsid w:val="0092482E"/>
    <w:rsid w:val="00937040"/>
    <w:rsid w:val="009408D8"/>
    <w:rsid w:val="0094261F"/>
    <w:rsid w:val="009437F9"/>
    <w:rsid w:val="0095245A"/>
    <w:rsid w:val="009547EB"/>
    <w:rsid w:val="009671E8"/>
    <w:rsid w:val="00990D87"/>
    <w:rsid w:val="009A51C2"/>
    <w:rsid w:val="009A5C88"/>
    <w:rsid w:val="009A66CC"/>
    <w:rsid w:val="009A6FD1"/>
    <w:rsid w:val="009A7E96"/>
    <w:rsid w:val="009B1172"/>
    <w:rsid w:val="009C119A"/>
    <w:rsid w:val="009D1803"/>
    <w:rsid w:val="009D3376"/>
    <w:rsid w:val="009D3B4F"/>
    <w:rsid w:val="009D4904"/>
    <w:rsid w:val="009F0591"/>
    <w:rsid w:val="009F4CF9"/>
    <w:rsid w:val="00A11159"/>
    <w:rsid w:val="00A15065"/>
    <w:rsid w:val="00A1714A"/>
    <w:rsid w:val="00A22E82"/>
    <w:rsid w:val="00A410B5"/>
    <w:rsid w:val="00A44854"/>
    <w:rsid w:val="00A46D11"/>
    <w:rsid w:val="00A76E2A"/>
    <w:rsid w:val="00A8147E"/>
    <w:rsid w:val="00A826F4"/>
    <w:rsid w:val="00A90E9B"/>
    <w:rsid w:val="00A90F57"/>
    <w:rsid w:val="00A96C12"/>
    <w:rsid w:val="00A9769D"/>
    <w:rsid w:val="00AA3B58"/>
    <w:rsid w:val="00AA3D09"/>
    <w:rsid w:val="00AA4127"/>
    <w:rsid w:val="00AA4136"/>
    <w:rsid w:val="00AA5514"/>
    <w:rsid w:val="00AA584D"/>
    <w:rsid w:val="00AC5FC0"/>
    <w:rsid w:val="00AD5A4F"/>
    <w:rsid w:val="00AD7BEF"/>
    <w:rsid w:val="00AE05CE"/>
    <w:rsid w:val="00AE15B1"/>
    <w:rsid w:val="00AE5E8C"/>
    <w:rsid w:val="00AE63F7"/>
    <w:rsid w:val="00AF1EC1"/>
    <w:rsid w:val="00B06949"/>
    <w:rsid w:val="00B11AAF"/>
    <w:rsid w:val="00B15419"/>
    <w:rsid w:val="00B171B6"/>
    <w:rsid w:val="00B27964"/>
    <w:rsid w:val="00B31ECD"/>
    <w:rsid w:val="00B357D2"/>
    <w:rsid w:val="00B4289F"/>
    <w:rsid w:val="00B52255"/>
    <w:rsid w:val="00B5348D"/>
    <w:rsid w:val="00B55361"/>
    <w:rsid w:val="00B56CCD"/>
    <w:rsid w:val="00B62B24"/>
    <w:rsid w:val="00B7353B"/>
    <w:rsid w:val="00B850B8"/>
    <w:rsid w:val="00B96647"/>
    <w:rsid w:val="00BA1F2D"/>
    <w:rsid w:val="00BA4333"/>
    <w:rsid w:val="00BC30DD"/>
    <w:rsid w:val="00BD212F"/>
    <w:rsid w:val="00BD3873"/>
    <w:rsid w:val="00BD3D09"/>
    <w:rsid w:val="00BD5F80"/>
    <w:rsid w:val="00BE387D"/>
    <w:rsid w:val="00BE416B"/>
    <w:rsid w:val="00BE521D"/>
    <w:rsid w:val="00C14663"/>
    <w:rsid w:val="00C2721D"/>
    <w:rsid w:val="00C30189"/>
    <w:rsid w:val="00C4357F"/>
    <w:rsid w:val="00C446C0"/>
    <w:rsid w:val="00C540C9"/>
    <w:rsid w:val="00C63A16"/>
    <w:rsid w:val="00C87CE8"/>
    <w:rsid w:val="00C918A1"/>
    <w:rsid w:val="00C97B5D"/>
    <w:rsid w:val="00CA2C9A"/>
    <w:rsid w:val="00CA71D1"/>
    <w:rsid w:val="00CB2574"/>
    <w:rsid w:val="00CB4369"/>
    <w:rsid w:val="00CB569F"/>
    <w:rsid w:val="00CB5C96"/>
    <w:rsid w:val="00CB6899"/>
    <w:rsid w:val="00CC481F"/>
    <w:rsid w:val="00CD05E9"/>
    <w:rsid w:val="00CD0EFA"/>
    <w:rsid w:val="00CD59E0"/>
    <w:rsid w:val="00CE159B"/>
    <w:rsid w:val="00CE70EB"/>
    <w:rsid w:val="00CF10FB"/>
    <w:rsid w:val="00CF1B30"/>
    <w:rsid w:val="00CF21EC"/>
    <w:rsid w:val="00CF5716"/>
    <w:rsid w:val="00D03771"/>
    <w:rsid w:val="00D12FF4"/>
    <w:rsid w:val="00D17C11"/>
    <w:rsid w:val="00D26B5F"/>
    <w:rsid w:val="00D36C74"/>
    <w:rsid w:val="00D4147A"/>
    <w:rsid w:val="00D42095"/>
    <w:rsid w:val="00D5065B"/>
    <w:rsid w:val="00D519E1"/>
    <w:rsid w:val="00D51B94"/>
    <w:rsid w:val="00D52DB3"/>
    <w:rsid w:val="00D5453E"/>
    <w:rsid w:val="00D56474"/>
    <w:rsid w:val="00D61A9A"/>
    <w:rsid w:val="00D633ED"/>
    <w:rsid w:val="00DA2181"/>
    <w:rsid w:val="00DA51F5"/>
    <w:rsid w:val="00DB6CFD"/>
    <w:rsid w:val="00DB7C42"/>
    <w:rsid w:val="00DC0CDE"/>
    <w:rsid w:val="00DC1651"/>
    <w:rsid w:val="00DD10F5"/>
    <w:rsid w:val="00DD1CF6"/>
    <w:rsid w:val="00DD504E"/>
    <w:rsid w:val="00DD6848"/>
    <w:rsid w:val="00DD7ADE"/>
    <w:rsid w:val="00DE1467"/>
    <w:rsid w:val="00DE241D"/>
    <w:rsid w:val="00DE3ED7"/>
    <w:rsid w:val="00DF1222"/>
    <w:rsid w:val="00DF41A6"/>
    <w:rsid w:val="00DF5B52"/>
    <w:rsid w:val="00E0159E"/>
    <w:rsid w:val="00E1349D"/>
    <w:rsid w:val="00E17075"/>
    <w:rsid w:val="00E202C0"/>
    <w:rsid w:val="00E252D7"/>
    <w:rsid w:val="00E25977"/>
    <w:rsid w:val="00E3207A"/>
    <w:rsid w:val="00E37457"/>
    <w:rsid w:val="00E379D2"/>
    <w:rsid w:val="00E4380F"/>
    <w:rsid w:val="00E50DCC"/>
    <w:rsid w:val="00E51317"/>
    <w:rsid w:val="00E54A13"/>
    <w:rsid w:val="00E55EA0"/>
    <w:rsid w:val="00E56B32"/>
    <w:rsid w:val="00E67334"/>
    <w:rsid w:val="00E81156"/>
    <w:rsid w:val="00E8281A"/>
    <w:rsid w:val="00E86E96"/>
    <w:rsid w:val="00E974DD"/>
    <w:rsid w:val="00EA04D1"/>
    <w:rsid w:val="00EA1702"/>
    <w:rsid w:val="00EC2B6E"/>
    <w:rsid w:val="00EC4AF4"/>
    <w:rsid w:val="00EC5B97"/>
    <w:rsid w:val="00ED723E"/>
    <w:rsid w:val="00EE076C"/>
    <w:rsid w:val="00EF0F1C"/>
    <w:rsid w:val="00F06404"/>
    <w:rsid w:val="00F06808"/>
    <w:rsid w:val="00F0775B"/>
    <w:rsid w:val="00F11952"/>
    <w:rsid w:val="00F11D36"/>
    <w:rsid w:val="00F237CE"/>
    <w:rsid w:val="00F23A0D"/>
    <w:rsid w:val="00F273FD"/>
    <w:rsid w:val="00F30E05"/>
    <w:rsid w:val="00F35FEC"/>
    <w:rsid w:val="00F46E05"/>
    <w:rsid w:val="00F53EF8"/>
    <w:rsid w:val="00F804A9"/>
    <w:rsid w:val="00F84F34"/>
    <w:rsid w:val="00FB2FA9"/>
    <w:rsid w:val="00FB6DDB"/>
    <w:rsid w:val="00FC1668"/>
    <w:rsid w:val="00FC382A"/>
    <w:rsid w:val="00FC519E"/>
    <w:rsid w:val="00FC6C15"/>
    <w:rsid w:val="00FD4FD4"/>
    <w:rsid w:val="00FD5860"/>
    <w:rsid w:val="00FE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>
      <o:colormenu v:ext="edit" strokecolor="none [3212]"/>
    </o:shapedefaults>
    <o:shapelayout v:ext="edit">
      <o:idmap v:ext="edit" data="2"/>
    </o:shapelayout>
  </w:shapeDefaults>
  <w:decimalSymbol w:val=","/>
  <w:listSeparator w:val=";"/>
  <w14:docId w14:val="0DA4EF5C"/>
  <w15:chartTrackingRefBased/>
  <w15:docId w15:val="{3EA61DFF-0DD2-47B0-9646-560E409C8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5C88"/>
    <w:rPr>
      <w:rFonts w:ascii="Arial" w:hAnsi="Arial"/>
      <w:sz w:val="18"/>
      <w:lang w:eastAsia="en-US"/>
    </w:rPr>
  </w:style>
  <w:style w:type="paragraph" w:styleId="Overskrift1">
    <w:name w:val="heading 1"/>
    <w:basedOn w:val="Normal"/>
    <w:next w:val="Normal"/>
    <w:link w:val="Overskrift1Tegn"/>
    <w:qFormat/>
    <w:rsid w:val="00D17C11"/>
    <w:pPr>
      <w:keepNext/>
      <w:spacing w:before="240" w:after="60"/>
      <w:outlineLvl w:val="0"/>
    </w:pPr>
    <w:rPr>
      <w:rFonts w:cs="Arial"/>
      <w:bCs/>
      <w:kern w:val="32"/>
      <w:sz w:val="2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rsid w:val="00D17C11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link w:val="Sidehoved"/>
    <w:rsid w:val="00D17C11"/>
    <w:rPr>
      <w:sz w:val="24"/>
      <w:szCs w:val="24"/>
    </w:rPr>
  </w:style>
  <w:style w:type="paragraph" w:styleId="Sidefod">
    <w:name w:val="footer"/>
    <w:basedOn w:val="Normal"/>
    <w:link w:val="SidefodTegn"/>
    <w:uiPriority w:val="99"/>
    <w:rsid w:val="00D17C11"/>
    <w:pPr>
      <w:tabs>
        <w:tab w:val="center" w:pos="4819"/>
        <w:tab w:val="right" w:pos="9638"/>
      </w:tabs>
    </w:pPr>
  </w:style>
  <w:style w:type="character" w:customStyle="1" w:styleId="SidefodTegn">
    <w:name w:val="Sidefod Tegn"/>
    <w:link w:val="Sidefod"/>
    <w:uiPriority w:val="99"/>
    <w:rsid w:val="00D17C11"/>
    <w:rPr>
      <w:sz w:val="24"/>
      <w:szCs w:val="24"/>
    </w:rPr>
  </w:style>
  <w:style w:type="character" w:customStyle="1" w:styleId="Overskrift1Tegn">
    <w:name w:val="Overskrift 1 Tegn"/>
    <w:link w:val="Overskrift1"/>
    <w:rsid w:val="00D17C11"/>
    <w:rPr>
      <w:rFonts w:ascii="Verdana" w:hAnsi="Verdana" w:cs="Arial"/>
      <w:bCs/>
      <w:kern w:val="32"/>
      <w:sz w:val="22"/>
      <w:szCs w:val="32"/>
      <w:lang w:eastAsia="en-US"/>
    </w:rPr>
  </w:style>
  <w:style w:type="paragraph" w:customStyle="1" w:styleId="Lille">
    <w:name w:val="Lille"/>
    <w:basedOn w:val="Normal"/>
    <w:rsid w:val="00D17C11"/>
    <w:pPr>
      <w:spacing w:line="200" w:lineRule="atLeast"/>
    </w:pPr>
    <w:rPr>
      <w:sz w:val="14"/>
    </w:rPr>
  </w:style>
  <w:style w:type="table" w:styleId="Tabel-Gitter">
    <w:name w:val="Table Grid"/>
    <w:basedOn w:val="Tabel-Normal"/>
    <w:rsid w:val="00D17C11"/>
    <w:pPr>
      <w:spacing w:line="260" w:lineRule="atLeast"/>
    </w:pPr>
    <w:rPr>
      <w:rFonts w:ascii="Verdana" w:hAnsi="Verdana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17C11"/>
    <w:rPr>
      <w:color w:val="0000FF"/>
      <w:u w:val="single"/>
    </w:rPr>
  </w:style>
  <w:style w:type="paragraph" w:customStyle="1" w:styleId="Overskriftbrevtilsidefod">
    <w:name w:val="Overskrift brev til sidefod"/>
    <w:basedOn w:val="Overskrift1"/>
    <w:autoRedefine/>
    <w:rsid w:val="00A15065"/>
    <w:pPr>
      <w:spacing w:line="276" w:lineRule="auto"/>
      <w:ind w:right="-2053"/>
      <w:jc w:val="both"/>
    </w:pPr>
    <w:rPr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3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z80995\AppData\Roaming\Microsoft\Skabeloner\&#197;&#197;%20-%20SilkeborgDataEsdhSkabelon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3EDD327AE42AB4FA88F4E6034D7D412" ma:contentTypeVersion="19" ma:contentTypeDescription="Opret et nyt dokument." ma:contentTypeScope="" ma:versionID="83f7ca136536e3a6771f3c1f1a373f9f">
  <xsd:schema xmlns:xsd="http://www.w3.org/2001/XMLSchema" xmlns:xs="http://www.w3.org/2001/XMLSchema" xmlns:p="http://schemas.microsoft.com/office/2006/metadata/properties" xmlns:ns2="d08105a8-ef68-420b-8f1e-a49ac7e8f5cc" xmlns:ns3="cc2897bb-b700-45ca-bce7-9a7174558ca1" targetNamespace="http://schemas.microsoft.com/office/2006/metadata/properties" ma:root="true" ma:fieldsID="ef82de6cf8158ba2b9aaa568260710ba" ns2:_="" ns3:_="">
    <xsd:import namespace="d08105a8-ef68-420b-8f1e-a49ac7e8f5cc"/>
    <xsd:import namespace="cc2897bb-b700-45ca-bce7-9a7174558c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8105a8-ef68-420b-8f1e-a49ac7e8f5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Billedmærker" ma:readOnly="false" ma:fieldId="{5cf76f15-5ced-4ddc-b409-7134ff3c332f}" ma:taxonomyMulti="true" ma:sspId="3fe80aff-8094-4148-a725-0517f31fcd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2897bb-b700-45ca-bce7-9a7174558ca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b106cf8-d783-4b8b-83e1-8d2f9f806a05}" ma:internalName="TaxCatchAll" ma:showField="CatchAllData" ma:web="cc2897bb-b700-45ca-bce7-9a7174558c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2897bb-b700-45ca-bce7-9a7174558ca1" xsi:nil="true"/>
    <lcf76f155ced4ddcb4097134ff3c332f xmlns="d08105a8-ef68-420b-8f1e-a49ac7e8f5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C96ED8B-5C79-4ADC-BD73-8E4420E6B7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189978-7272-4157-8A28-BAA03376A897}"/>
</file>

<file path=customXml/itemProps3.xml><?xml version="1.0" encoding="utf-8"?>
<ds:datastoreItem xmlns:ds="http://schemas.openxmlformats.org/officeDocument/2006/customXml" ds:itemID="{F7295BF9-2EA1-4C59-B255-D9AC08D2D2F0}">
  <ds:schemaRefs>
    <ds:schemaRef ds:uri="http://schemas.microsoft.com/office/2006/metadata/properties"/>
    <ds:schemaRef ds:uri="http://schemas.microsoft.com/office/infopath/2007/PartnerControls"/>
    <ds:schemaRef ds:uri="13a2e8f4-ff08-4bcc-8789-b09e9561756e"/>
    <ds:schemaRef ds:uri="c469a60c-5f1e-43fb-8ab1-c4abb5cf1b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ÅÅ - SilkeborgDataEsdhSkabelon.dot</Template>
  <TotalTime>6</TotalTime>
  <Pages>1</Pages>
  <Words>47</Words>
  <Characters>389</Characters>
  <Application>Microsoft Office Word</Application>
  <DocSecurity>0</DocSecurity>
  <Lines>29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Merete Bjørnholdt</dc:creator>
  <cp:keywords/>
  <dc:description/>
  <cp:lastModifiedBy>Andreas Jakobsen</cp:lastModifiedBy>
  <cp:revision>10</cp:revision>
  <dcterms:created xsi:type="dcterms:W3CDTF">2025-10-01T11:53:00Z</dcterms:created>
  <dcterms:modified xsi:type="dcterms:W3CDTF">2025-10-01T12:41:00Z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0x01010013EDD327AE42AB4FA88F4E6034D7D412</vt:lpwstr>
  </property>
</Properties>
</file>